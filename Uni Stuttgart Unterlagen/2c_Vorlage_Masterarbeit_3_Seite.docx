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4D85" w:rsidRDefault="00534D85" w:rsidP="00A91F82">
      <w:pPr>
        <w:spacing w:after="0"/>
        <w:ind w:left="284" w:right="-284"/>
        <w:jc w:val="center"/>
        <w:rPr>
          <w:rFonts w:ascii="Arial" w:hAnsi="Arial" w:cs="Arial"/>
          <w:b/>
          <w:sz w:val="28"/>
          <w:szCs w:val="24"/>
        </w:rPr>
      </w:pPr>
    </w:p>
    <w:p w:rsidR="00CB4AA7" w:rsidRDefault="00CB4AA7" w:rsidP="00A91F82">
      <w:pPr>
        <w:spacing w:after="0"/>
        <w:ind w:left="284" w:right="-284"/>
        <w:jc w:val="center"/>
        <w:rPr>
          <w:rFonts w:ascii="Arial" w:hAnsi="Arial" w:cs="Arial"/>
          <w:b/>
          <w:sz w:val="28"/>
          <w:szCs w:val="24"/>
        </w:rPr>
      </w:pPr>
      <w:r>
        <w:rPr>
          <w:rFonts w:ascii="Arial" w:hAnsi="Arial" w:cs="Arial"/>
          <w:noProof/>
          <w:sz w:val="32"/>
          <w:szCs w:val="32"/>
          <w:lang w:eastAsia="de-D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174B28" wp14:editId="1BAB30A0">
                <wp:simplePos x="0" y="0"/>
                <wp:positionH relativeFrom="column">
                  <wp:posOffset>2391410</wp:posOffset>
                </wp:positionH>
                <wp:positionV relativeFrom="paragraph">
                  <wp:posOffset>120221</wp:posOffset>
                </wp:positionV>
                <wp:extent cx="4086225" cy="39370"/>
                <wp:effectExtent l="0" t="0" r="9525" b="0"/>
                <wp:wrapNone/>
                <wp:docPr id="4" name="Rechtec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6225" cy="3937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tx1"/>
                            </a:gs>
                            <a:gs pos="75000">
                              <a:schemeClr val="bg1">
                                <a:lumMod val="85000"/>
                              </a:schemeClr>
                            </a:gs>
                            <a:gs pos="100000">
                              <a:srgbClr val="E6E6E6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1263F5" id="Rechteck 4" o:spid="_x0000_s1026" style="position:absolute;margin-left:188.3pt;margin-top:9.45pt;width:321.75pt;height:3.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" fillcolor="black [3213]" stroked="f" strokeweight="2pt">
                <v:fill color2="#e6e6e6" rotate="t" angle="90" colors="0 black;.75 #d9d9d9;1 #e6e6e6" focus="100%" type="gradient"/>
              </v:rect>
            </w:pict>
          </mc:Fallback>
        </mc:AlternateContent>
      </w:r>
    </w:p>
    <w:p w:rsidR="00CB4AA7" w:rsidRDefault="00CB4AA7" w:rsidP="00A91F82">
      <w:pPr>
        <w:spacing w:after="0"/>
        <w:ind w:left="284" w:right="-284"/>
        <w:jc w:val="center"/>
        <w:rPr>
          <w:rFonts w:ascii="Arial" w:hAnsi="Arial" w:cs="Arial"/>
          <w:b/>
          <w:sz w:val="28"/>
          <w:szCs w:val="24"/>
        </w:rPr>
      </w:pPr>
    </w:p>
    <w:p w:rsidR="00CB4AA7" w:rsidRDefault="00B8188E" w:rsidP="00A91F82">
      <w:pPr>
        <w:spacing w:after="0"/>
        <w:ind w:left="284" w:right="-284"/>
        <w:jc w:val="center"/>
        <w:rPr>
          <w:rFonts w:ascii="Arial" w:hAnsi="Arial" w:cs="Arial"/>
          <w:b/>
          <w:sz w:val="28"/>
          <w:szCs w:val="24"/>
        </w:rPr>
      </w:pPr>
      <w:r w:rsidRPr="003F2A1C">
        <w:rPr>
          <w:rFonts w:ascii="Arial" w:hAnsi="Arial" w:cs="Arial"/>
          <w:noProof/>
          <w:sz w:val="32"/>
          <w:szCs w:val="32"/>
          <w:lang w:eastAsia="de-D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646A19" wp14:editId="6747068A">
                <wp:simplePos x="0" y="0"/>
                <wp:positionH relativeFrom="column">
                  <wp:posOffset>2992755</wp:posOffset>
                </wp:positionH>
                <wp:positionV relativeFrom="paragraph">
                  <wp:posOffset>201295</wp:posOffset>
                </wp:positionV>
                <wp:extent cx="2924175" cy="327025"/>
                <wp:effectExtent l="0" t="0" r="0" b="0"/>
                <wp:wrapNone/>
                <wp:docPr id="30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4175" cy="327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8188E" w:rsidRPr="003F2A1C" w:rsidRDefault="004844B7" w:rsidP="00B8188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31"/>
                                <w:szCs w:val="3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1"/>
                                <w:szCs w:val="31"/>
                                <w:highlight w:val="green"/>
                              </w:rPr>
                              <w:t>Master</w:t>
                            </w:r>
                            <w:r w:rsidR="00B8188E" w:rsidRPr="00B8188E">
                              <w:rPr>
                                <w:rFonts w:ascii="Arial" w:hAnsi="Arial" w:cs="Arial"/>
                                <w:sz w:val="31"/>
                                <w:szCs w:val="31"/>
                                <w:highlight w:val="green"/>
                              </w:rPr>
                              <w:t xml:space="preserve">arbeit Nr. </w:t>
                            </w:r>
                            <w:r w:rsidR="003B6CDC">
                              <w:rPr>
                                <w:rFonts w:ascii="Arial" w:hAnsi="Arial" w:cs="Arial"/>
                                <w:sz w:val="31"/>
                                <w:szCs w:val="31"/>
                              </w:rPr>
                              <w:t>7</w:t>
                            </w:r>
                            <w:r>
                              <w:rPr>
                                <w:rFonts w:ascii="Arial" w:hAnsi="Arial" w:cs="Arial"/>
                                <w:sz w:val="31"/>
                                <w:szCs w:val="31"/>
                              </w:rPr>
                              <w:t>60</w:t>
                            </w:r>
                            <w:r w:rsidR="003B6CDC">
                              <w:rPr>
                                <w:rFonts w:ascii="Arial" w:hAnsi="Arial" w:cs="Arial"/>
                                <w:sz w:val="31"/>
                                <w:szCs w:val="31"/>
                              </w:rPr>
                              <w:t xml:space="preserve"> xxx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646A19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235.65pt;margin-top:15.85pt;width:230.25pt;height:25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" filled="f" stroked="f">
                <v:textbox>
                  <w:txbxContent>
                    <w:p w:rsidR="00B8188E" w:rsidRPr="003F2A1C" w:rsidRDefault="004844B7" w:rsidP="00B8188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31"/>
                          <w:szCs w:val="31"/>
                        </w:rPr>
                      </w:pPr>
                      <w:r>
                        <w:rPr>
                          <w:rFonts w:ascii="Arial" w:hAnsi="Arial" w:cs="Arial"/>
                          <w:sz w:val="31"/>
                          <w:szCs w:val="31"/>
                          <w:highlight w:val="green"/>
                        </w:rPr>
                        <w:t>Master</w:t>
                      </w:r>
                      <w:r w:rsidR="00B8188E" w:rsidRPr="00B8188E">
                        <w:rPr>
                          <w:rFonts w:ascii="Arial" w:hAnsi="Arial" w:cs="Arial"/>
                          <w:sz w:val="31"/>
                          <w:szCs w:val="31"/>
                          <w:highlight w:val="green"/>
                        </w:rPr>
                        <w:t xml:space="preserve">arbeit Nr. </w:t>
                      </w:r>
                      <w:r w:rsidR="003B6CDC">
                        <w:rPr>
                          <w:rFonts w:ascii="Arial" w:hAnsi="Arial" w:cs="Arial"/>
                          <w:sz w:val="31"/>
                          <w:szCs w:val="31"/>
                        </w:rPr>
                        <w:t>7</w:t>
                      </w:r>
                      <w:r>
                        <w:rPr>
                          <w:rFonts w:ascii="Arial" w:hAnsi="Arial" w:cs="Arial"/>
                          <w:sz w:val="31"/>
                          <w:szCs w:val="31"/>
                        </w:rPr>
                        <w:t>60</w:t>
                      </w:r>
                      <w:r w:rsidR="003B6CDC">
                        <w:rPr>
                          <w:rFonts w:ascii="Arial" w:hAnsi="Arial" w:cs="Arial"/>
                          <w:sz w:val="31"/>
                          <w:szCs w:val="31"/>
                        </w:rPr>
                        <w:t xml:space="preserve"> xxx</w:t>
                      </w:r>
                    </w:p>
                  </w:txbxContent>
                </v:textbox>
              </v:shape>
            </w:pict>
          </mc:Fallback>
        </mc:AlternateContent>
      </w:r>
    </w:p>
    <w:p w:rsidR="00CB4AA7" w:rsidRDefault="00CB4AA7" w:rsidP="00A91F82">
      <w:pPr>
        <w:spacing w:after="0"/>
        <w:ind w:left="284" w:right="-284"/>
        <w:jc w:val="center"/>
        <w:rPr>
          <w:rFonts w:ascii="Arial" w:hAnsi="Arial" w:cs="Arial"/>
          <w:b/>
          <w:sz w:val="28"/>
          <w:szCs w:val="24"/>
        </w:rPr>
      </w:pPr>
    </w:p>
    <w:p w:rsidR="00CB4AA7" w:rsidRDefault="00CB4AA7" w:rsidP="00A91F82">
      <w:pPr>
        <w:spacing w:after="0"/>
        <w:ind w:left="284" w:right="-284"/>
        <w:jc w:val="center"/>
        <w:rPr>
          <w:rFonts w:ascii="Arial" w:hAnsi="Arial" w:cs="Arial"/>
          <w:b/>
          <w:sz w:val="28"/>
          <w:szCs w:val="24"/>
        </w:rPr>
      </w:pPr>
    </w:p>
    <w:p w:rsidR="00CB4AA7" w:rsidRDefault="00CB4AA7" w:rsidP="00A91F82">
      <w:pPr>
        <w:spacing w:after="0"/>
        <w:ind w:left="284" w:right="-284"/>
        <w:jc w:val="center"/>
        <w:rPr>
          <w:rFonts w:ascii="Arial" w:hAnsi="Arial" w:cs="Arial"/>
          <w:b/>
          <w:sz w:val="28"/>
          <w:szCs w:val="24"/>
        </w:rPr>
      </w:pPr>
    </w:p>
    <w:p w:rsidR="00CB4AA7" w:rsidRDefault="00CB4AA7" w:rsidP="00A91F82">
      <w:pPr>
        <w:spacing w:after="0"/>
        <w:ind w:left="284" w:right="-284"/>
        <w:jc w:val="center"/>
        <w:rPr>
          <w:rFonts w:ascii="Arial" w:hAnsi="Arial" w:cs="Arial"/>
          <w:b/>
          <w:sz w:val="28"/>
          <w:szCs w:val="24"/>
        </w:rPr>
      </w:pPr>
    </w:p>
    <w:p w:rsidR="00CB4AA7" w:rsidRDefault="00CB4AA7" w:rsidP="00A91F82">
      <w:pPr>
        <w:spacing w:after="0"/>
        <w:ind w:left="284" w:right="-284"/>
        <w:jc w:val="center"/>
        <w:rPr>
          <w:rFonts w:ascii="Arial" w:hAnsi="Arial" w:cs="Arial"/>
          <w:b/>
          <w:sz w:val="28"/>
          <w:szCs w:val="24"/>
        </w:rPr>
      </w:pPr>
    </w:p>
    <w:p w:rsidR="00CB4AA7" w:rsidRDefault="00CB4AA7" w:rsidP="00A91F82">
      <w:pPr>
        <w:spacing w:after="0"/>
        <w:ind w:left="284" w:right="-284"/>
        <w:jc w:val="center"/>
        <w:rPr>
          <w:rFonts w:ascii="Arial" w:hAnsi="Arial" w:cs="Arial"/>
          <w:b/>
          <w:sz w:val="28"/>
          <w:szCs w:val="24"/>
        </w:rPr>
      </w:pPr>
    </w:p>
    <w:p w:rsidR="00CB4AA7" w:rsidRDefault="00CB4AA7" w:rsidP="00A91F82">
      <w:pPr>
        <w:spacing w:after="0"/>
        <w:ind w:left="284" w:right="-284"/>
        <w:jc w:val="center"/>
        <w:rPr>
          <w:rFonts w:ascii="Arial" w:hAnsi="Arial" w:cs="Arial"/>
          <w:b/>
          <w:sz w:val="28"/>
          <w:szCs w:val="24"/>
        </w:rPr>
      </w:pPr>
    </w:p>
    <w:p w:rsidR="00CB4AA7" w:rsidRDefault="00CB4AA7" w:rsidP="00A91F82">
      <w:pPr>
        <w:spacing w:after="0"/>
        <w:ind w:left="284" w:right="-284"/>
        <w:jc w:val="center"/>
        <w:rPr>
          <w:rFonts w:ascii="Arial" w:hAnsi="Arial" w:cs="Arial"/>
          <w:b/>
          <w:sz w:val="28"/>
          <w:szCs w:val="24"/>
        </w:rPr>
      </w:pPr>
    </w:p>
    <w:p w:rsidR="00534D85" w:rsidRPr="00FE3126" w:rsidRDefault="00534D85" w:rsidP="00A91F82">
      <w:pPr>
        <w:spacing w:after="0"/>
        <w:ind w:left="284" w:right="-284"/>
        <w:jc w:val="center"/>
        <w:rPr>
          <w:rFonts w:ascii="Arial" w:hAnsi="Arial" w:cs="Arial"/>
          <w:b/>
          <w:sz w:val="28"/>
          <w:szCs w:val="24"/>
        </w:rPr>
      </w:pPr>
    </w:p>
    <w:p w:rsidR="00045004" w:rsidRPr="00FE3126" w:rsidRDefault="00045004" w:rsidP="00A91F82">
      <w:pPr>
        <w:spacing w:after="0"/>
        <w:ind w:left="284" w:right="-284"/>
        <w:jc w:val="center"/>
        <w:rPr>
          <w:rFonts w:ascii="Arial" w:hAnsi="Arial" w:cs="Arial"/>
          <w:b/>
          <w:sz w:val="28"/>
          <w:szCs w:val="24"/>
        </w:rPr>
      </w:pPr>
    </w:p>
    <w:p w:rsidR="00045004" w:rsidRPr="00FE3126" w:rsidRDefault="00045004" w:rsidP="00A91F82">
      <w:pPr>
        <w:spacing w:after="0"/>
        <w:ind w:left="284" w:right="-284"/>
        <w:jc w:val="center"/>
        <w:rPr>
          <w:rFonts w:ascii="Arial" w:hAnsi="Arial" w:cs="Arial"/>
          <w:b/>
          <w:sz w:val="28"/>
          <w:szCs w:val="24"/>
        </w:rPr>
      </w:pPr>
    </w:p>
    <w:p w:rsidR="00337E53" w:rsidRPr="00827D62" w:rsidRDefault="00B8188E" w:rsidP="00CB4AA7">
      <w:pPr>
        <w:spacing w:after="0"/>
        <w:ind w:left="567"/>
        <w:rPr>
          <w:rFonts w:ascii="Arial" w:hAnsi="Arial" w:cs="Arial"/>
          <w:b/>
          <w:sz w:val="36"/>
          <w:szCs w:val="34"/>
        </w:rPr>
      </w:pPr>
      <w:r>
        <w:rPr>
          <w:rFonts w:ascii="Arial" w:hAnsi="Arial" w:cs="Arial"/>
          <w:b/>
          <w:sz w:val="36"/>
          <w:szCs w:val="34"/>
          <w:highlight w:val="green"/>
        </w:rPr>
        <w:t>Hier steht das Thema, hier steht das Thema, hier steht das Thema, hier steht das Thema</w:t>
      </w:r>
      <w:bookmarkStart w:id="0" w:name="_GoBack"/>
      <w:bookmarkEnd w:id="0"/>
    </w:p>
    <w:p w:rsidR="00534D85" w:rsidRPr="00827D62" w:rsidRDefault="00534D85" w:rsidP="00CB4AA7">
      <w:pPr>
        <w:spacing w:after="0"/>
        <w:ind w:left="567"/>
        <w:jc w:val="center"/>
        <w:rPr>
          <w:rFonts w:ascii="Arial" w:hAnsi="Arial" w:cs="Arial"/>
          <w:szCs w:val="38"/>
        </w:rPr>
      </w:pPr>
    </w:p>
    <w:p w:rsidR="00534D85" w:rsidRPr="00827D62" w:rsidRDefault="00534D85" w:rsidP="00CB4AA7">
      <w:pPr>
        <w:spacing w:after="0"/>
        <w:ind w:left="567"/>
        <w:jc w:val="center"/>
        <w:rPr>
          <w:rFonts w:ascii="Arial" w:hAnsi="Arial" w:cs="Arial"/>
          <w:szCs w:val="38"/>
        </w:rPr>
      </w:pPr>
    </w:p>
    <w:p w:rsidR="00B22111" w:rsidRPr="00827D62" w:rsidRDefault="00B22111" w:rsidP="00CB4AA7">
      <w:pPr>
        <w:spacing w:after="0"/>
        <w:ind w:left="567"/>
        <w:jc w:val="center"/>
        <w:rPr>
          <w:rFonts w:ascii="Arial" w:hAnsi="Arial" w:cs="Arial"/>
          <w:szCs w:val="38"/>
        </w:rPr>
      </w:pPr>
    </w:p>
    <w:p w:rsidR="00527F32" w:rsidRPr="00827D62" w:rsidRDefault="00527F32" w:rsidP="00CB4AA7">
      <w:pPr>
        <w:spacing w:after="0"/>
        <w:ind w:left="567"/>
        <w:jc w:val="center"/>
        <w:rPr>
          <w:rFonts w:ascii="Arial" w:hAnsi="Arial" w:cs="Arial"/>
          <w:szCs w:val="38"/>
        </w:rPr>
      </w:pPr>
    </w:p>
    <w:p w:rsidR="00337E53" w:rsidRPr="00827D62" w:rsidRDefault="00FC351F" w:rsidP="00CB4AA7">
      <w:pPr>
        <w:spacing w:after="0" w:line="240" w:lineRule="auto"/>
        <w:ind w:left="567"/>
        <w:rPr>
          <w:rFonts w:ascii="Arial" w:hAnsi="Arial" w:cs="Arial"/>
          <w:b/>
          <w:sz w:val="24"/>
          <w:szCs w:val="24"/>
        </w:rPr>
      </w:pPr>
      <w:r w:rsidRPr="00827D62">
        <w:rPr>
          <w:rFonts w:ascii="Arial" w:hAnsi="Arial" w:cs="Arial"/>
          <w:b/>
          <w:sz w:val="24"/>
          <w:szCs w:val="24"/>
        </w:rPr>
        <w:t xml:space="preserve">Studiengang: </w:t>
      </w:r>
      <w:r w:rsidR="00B8188E">
        <w:rPr>
          <w:rFonts w:ascii="Arial" w:hAnsi="Arial" w:cs="Arial"/>
          <w:b/>
          <w:sz w:val="24"/>
          <w:szCs w:val="24"/>
          <w:highlight w:val="green"/>
        </w:rPr>
        <w:t>Hier steht der Studiengang</w:t>
      </w:r>
    </w:p>
    <w:p w:rsidR="00B22111" w:rsidRPr="00827D62" w:rsidRDefault="00B22111" w:rsidP="00CB4AA7">
      <w:pPr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:rsidR="00B22111" w:rsidRPr="00827D62" w:rsidRDefault="00B22111" w:rsidP="00CB4AA7">
      <w:pPr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:rsidR="00157D8E" w:rsidRPr="00827D62" w:rsidRDefault="00157D8E" w:rsidP="00CB4AA7">
      <w:pPr>
        <w:spacing w:after="0" w:line="240" w:lineRule="auto"/>
        <w:ind w:left="567"/>
        <w:rPr>
          <w:rFonts w:ascii="Arial" w:hAnsi="Arial" w:cs="Arial"/>
          <w:sz w:val="24"/>
          <w:szCs w:val="24"/>
        </w:rPr>
      </w:pPr>
      <w:r w:rsidRPr="00827D62">
        <w:rPr>
          <w:rFonts w:ascii="Arial" w:hAnsi="Arial" w:cs="Arial"/>
          <w:sz w:val="24"/>
          <w:szCs w:val="24"/>
        </w:rPr>
        <w:t xml:space="preserve">Institut für Materialprüfung, </w:t>
      </w:r>
    </w:p>
    <w:p w:rsidR="00157D8E" w:rsidRPr="00827D62" w:rsidRDefault="00157D8E" w:rsidP="00CB4AA7">
      <w:pPr>
        <w:spacing w:after="0" w:line="240" w:lineRule="auto"/>
        <w:ind w:left="567"/>
        <w:rPr>
          <w:rFonts w:ascii="Arial" w:hAnsi="Arial" w:cs="Arial"/>
          <w:sz w:val="24"/>
          <w:szCs w:val="24"/>
        </w:rPr>
      </w:pPr>
      <w:r w:rsidRPr="00827D62">
        <w:rPr>
          <w:rFonts w:ascii="Arial" w:hAnsi="Arial" w:cs="Arial"/>
          <w:sz w:val="24"/>
          <w:szCs w:val="24"/>
        </w:rPr>
        <w:t>Werkstoffkunde und Festigkeitslehre</w:t>
      </w:r>
    </w:p>
    <w:p w:rsidR="00535B9D" w:rsidRPr="00827D62" w:rsidRDefault="00535B9D" w:rsidP="00CB4AA7">
      <w:pPr>
        <w:spacing w:after="0" w:line="240" w:lineRule="auto"/>
        <w:ind w:left="567"/>
        <w:jc w:val="center"/>
        <w:rPr>
          <w:rFonts w:ascii="Arial" w:hAnsi="Arial" w:cs="Arial"/>
          <w:sz w:val="24"/>
          <w:szCs w:val="24"/>
        </w:rPr>
      </w:pPr>
    </w:p>
    <w:p w:rsidR="00CA5877" w:rsidRPr="00827D62" w:rsidRDefault="00CA5877" w:rsidP="00CB4AA7">
      <w:pPr>
        <w:spacing w:after="0" w:line="240" w:lineRule="auto"/>
        <w:ind w:left="567"/>
        <w:jc w:val="center"/>
        <w:rPr>
          <w:rFonts w:ascii="Arial" w:hAnsi="Arial" w:cs="Arial"/>
          <w:sz w:val="24"/>
          <w:szCs w:val="24"/>
        </w:rPr>
      </w:pPr>
    </w:p>
    <w:tbl>
      <w:tblPr>
        <w:tblStyle w:val="Tabellenraster"/>
        <w:tblW w:w="947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1"/>
        <w:gridCol w:w="3543"/>
        <w:gridCol w:w="3605"/>
      </w:tblGrid>
      <w:tr w:rsidR="00FE3126" w:rsidRPr="00827D62" w:rsidTr="002E594C">
        <w:trPr>
          <w:jc w:val="center"/>
        </w:trPr>
        <w:tc>
          <w:tcPr>
            <w:tcW w:w="2331" w:type="dxa"/>
          </w:tcPr>
          <w:p w:rsidR="001F37BA" w:rsidRPr="00C02DD9" w:rsidRDefault="001F37BA" w:rsidP="00827D62">
            <w:pPr>
              <w:ind w:left="663" w:right="-284"/>
              <w:rPr>
                <w:rFonts w:ascii="Arial" w:hAnsi="Arial" w:cs="Arial"/>
              </w:rPr>
            </w:pPr>
            <w:r w:rsidRPr="00C02DD9">
              <w:rPr>
                <w:rFonts w:ascii="Arial" w:hAnsi="Arial" w:cs="Arial"/>
              </w:rPr>
              <w:t>Verfasser:</w:t>
            </w:r>
          </w:p>
        </w:tc>
        <w:tc>
          <w:tcPr>
            <w:tcW w:w="3543" w:type="dxa"/>
          </w:tcPr>
          <w:p w:rsidR="001F37BA" w:rsidRPr="00C02DD9" w:rsidRDefault="00B8188E" w:rsidP="00827D62">
            <w:pPr>
              <w:ind w:left="567" w:right="-284"/>
              <w:rPr>
                <w:rFonts w:ascii="Arial" w:hAnsi="Arial" w:cs="Arial"/>
              </w:rPr>
            </w:pPr>
            <w:r w:rsidRPr="00C02DD9">
              <w:rPr>
                <w:rFonts w:ascii="Arial" w:hAnsi="Arial" w:cs="Arial"/>
                <w:highlight w:val="green"/>
              </w:rPr>
              <w:t>Vorname Name</w:t>
            </w:r>
          </w:p>
        </w:tc>
        <w:tc>
          <w:tcPr>
            <w:tcW w:w="3605" w:type="dxa"/>
          </w:tcPr>
          <w:p w:rsidR="001F37BA" w:rsidRPr="00C02DD9" w:rsidRDefault="001F37BA" w:rsidP="00CB4AA7">
            <w:pPr>
              <w:ind w:left="567"/>
              <w:rPr>
                <w:rFonts w:ascii="Arial" w:hAnsi="Arial" w:cs="Arial"/>
              </w:rPr>
            </w:pPr>
          </w:p>
        </w:tc>
      </w:tr>
      <w:tr w:rsidR="00FE3126" w:rsidRPr="00827D62" w:rsidTr="002E594C">
        <w:trPr>
          <w:jc w:val="center"/>
        </w:trPr>
        <w:tc>
          <w:tcPr>
            <w:tcW w:w="2331" w:type="dxa"/>
          </w:tcPr>
          <w:p w:rsidR="001F37BA" w:rsidRPr="00C02DD9" w:rsidRDefault="001F37BA" w:rsidP="00CB4AA7">
            <w:pPr>
              <w:ind w:left="567" w:right="-284"/>
              <w:rPr>
                <w:rFonts w:ascii="Arial" w:hAnsi="Arial" w:cs="Arial"/>
              </w:rPr>
            </w:pPr>
          </w:p>
        </w:tc>
        <w:tc>
          <w:tcPr>
            <w:tcW w:w="3543" w:type="dxa"/>
          </w:tcPr>
          <w:p w:rsidR="001F37BA" w:rsidRPr="00C02DD9" w:rsidRDefault="001F37BA" w:rsidP="00827D62">
            <w:pPr>
              <w:ind w:left="567" w:right="-284"/>
              <w:rPr>
                <w:rFonts w:ascii="Arial" w:hAnsi="Arial" w:cs="Arial"/>
              </w:rPr>
            </w:pPr>
            <w:r w:rsidRPr="00C02DD9">
              <w:rPr>
                <w:rFonts w:ascii="Arial" w:hAnsi="Arial" w:cs="Arial"/>
              </w:rPr>
              <w:t xml:space="preserve">Matrikelnummer: </w:t>
            </w:r>
            <w:r w:rsidR="00B8188E" w:rsidRPr="00C02DD9">
              <w:rPr>
                <w:rFonts w:ascii="Arial" w:hAnsi="Arial" w:cs="Arial"/>
                <w:highlight w:val="green"/>
              </w:rPr>
              <w:t>1234567</w:t>
            </w:r>
          </w:p>
        </w:tc>
        <w:tc>
          <w:tcPr>
            <w:tcW w:w="3605" w:type="dxa"/>
          </w:tcPr>
          <w:p w:rsidR="001F37BA" w:rsidRPr="00C02DD9" w:rsidRDefault="001F37BA" w:rsidP="00CB4AA7">
            <w:pPr>
              <w:ind w:left="567"/>
              <w:rPr>
                <w:rFonts w:ascii="Arial" w:hAnsi="Arial" w:cs="Arial"/>
              </w:rPr>
            </w:pPr>
          </w:p>
        </w:tc>
      </w:tr>
      <w:tr w:rsidR="00FE3126" w:rsidRPr="00827D62" w:rsidTr="002E594C">
        <w:trPr>
          <w:jc w:val="center"/>
        </w:trPr>
        <w:tc>
          <w:tcPr>
            <w:tcW w:w="2331" w:type="dxa"/>
          </w:tcPr>
          <w:p w:rsidR="00337E53" w:rsidRPr="00C02DD9" w:rsidRDefault="00337E53" w:rsidP="00CB4AA7">
            <w:pPr>
              <w:ind w:left="567" w:right="-284"/>
              <w:rPr>
                <w:rFonts w:ascii="Arial" w:hAnsi="Arial" w:cs="Arial"/>
              </w:rPr>
            </w:pPr>
          </w:p>
        </w:tc>
        <w:tc>
          <w:tcPr>
            <w:tcW w:w="3543" w:type="dxa"/>
          </w:tcPr>
          <w:p w:rsidR="00337E53" w:rsidRPr="00C02DD9" w:rsidRDefault="00337E53" w:rsidP="00CB4AA7">
            <w:pPr>
              <w:ind w:left="567" w:right="-284"/>
              <w:rPr>
                <w:rFonts w:ascii="Arial" w:hAnsi="Arial" w:cs="Arial"/>
              </w:rPr>
            </w:pPr>
          </w:p>
        </w:tc>
        <w:tc>
          <w:tcPr>
            <w:tcW w:w="3605" w:type="dxa"/>
          </w:tcPr>
          <w:p w:rsidR="00337E53" w:rsidRPr="00C02DD9" w:rsidRDefault="00337E53" w:rsidP="00CB4AA7">
            <w:pPr>
              <w:ind w:left="567" w:right="-284"/>
              <w:rPr>
                <w:rFonts w:ascii="Arial" w:hAnsi="Arial" w:cs="Arial"/>
              </w:rPr>
            </w:pPr>
          </w:p>
        </w:tc>
      </w:tr>
      <w:tr w:rsidR="00FE3126" w:rsidRPr="00827D62" w:rsidTr="002E594C">
        <w:trPr>
          <w:jc w:val="center"/>
        </w:trPr>
        <w:tc>
          <w:tcPr>
            <w:tcW w:w="2331" w:type="dxa"/>
          </w:tcPr>
          <w:p w:rsidR="00337E53" w:rsidRPr="00C02DD9" w:rsidRDefault="001F37BA" w:rsidP="00827D62">
            <w:pPr>
              <w:ind w:left="663" w:right="-284"/>
              <w:rPr>
                <w:rFonts w:ascii="Arial" w:hAnsi="Arial" w:cs="Arial"/>
              </w:rPr>
            </w:pPr>
            <w:r w:rsidRPr="00C02DD9">
              <w:rPr>
                <w:rFonts w:ascii="Arial" w:hAnsi="Arial" w:cs="Arial"/>
              </w:rPr>
              <w:t>Betreuer:</w:t>
            </w:r>
          </w:p>
        </w:tc>
        <w:tc>
          <w:tcPr>
            <w:tcW w:w="3543" w:type="dxa"/>
          </w:tcPr>
          <w:p w:rsidR="00337E53" w:rsidRPr="00C02DD9" w:rsidRDefault="00B8188E" w:rsidP="00B8188E">
            <w:pPr>
              <w:ind w:left="567" w:right="-284"/>
              <w:rPr>
                <w:rFonts w:ascii="Arial" w:hAnsi="Arial" w:cs="Arial"/>
              </w:rPr>
            </w:pPr>
            <w:r w:rsidRPr="00C02DD9">
              <w:rPr>
                <w:rFonts w:ascii="Arial" w:hAnsi="Arial" w:cs="Arial"/>
                <w:highlight w:val="green"/>
              </w:rPr>
              <w:t>Titel Vorname Name</w:t>
            </w:r>
          </w:p>
        </w:tc>
        <w:tc>
          <w:tcPr>
            <w:tcW w:w="3605" w:type="dxa"/>
          </w:tcPr>
          <w:p w:rsidR="00337E53" w:rsidRPr="00C02DD9" w:rsidRDefault="001F37BA" w:rsidP="00CB4AA7">
            <w:pPr>
              <w:ind w:left="567" w:right="-284"/>
              <w:rPr>
                <w:rFonts w:ascii="Arial" w:hAnsi="Arial" w:cs="Arial"/>
              </w:rPr>
            </w:pPr>
            <w:r w:rsidRPr="00C02DD9">
              <w:rPr>
                <w:rFonts w:ascii="Arial" w:hAnsi="Arial" w:cs="Arial"/>
              </w:rPr>
              <w:t>IMWF / Universität Stuttgart</w:t>
            </w:r>
          </w:p>
        </w:tc>
      </w:tr>
      <w:tr w:rsidR="00FE3126" w:rsidRPr="00827D62" w:rsidTr="002E594C">
        <w:trPr>
          <w:jc w:val="center"/>
        </w:trPr>
        <w:tc>
          <w:tcPr>
            <w:tcW w:w="2331" w:type="dxa"/>
          </w:tcPr>
          <w:p w:rsidR="00337E53" w:rsidRPr="00C02DD9" w:rsidRDefault="00337E53" w:rsidP="00CB4AA7">
            <w:pPr>
              <w:ind w:left="567" w:right="-284"/>
              <w:rPr>
                <w:rFonts w:ascii="Arial" w:hAnsi="Arial" w:cs="Arial"/>
              </w:rPr>
            </w:pPr>
          </w:p>
        </w:tc>
        <w:tc>
          <w:tcPr>
            <w:tcW w:w="3543" w:type="dxa"/>
          </w:tcPr>
          <w:p w:rsidR="00337E53" w:rsidRPr="00C02DD9" w:rsidRDefault="00337E53" w:rsidP="00CB4AA7">
            <w:pPr>
              <w:ind w:left="567" w:right="-284"/>
              <w:rPr>
                <w:rFonts w:ascii="Arial" w:hAnsi="Arial" w:cs="Arial"/>
              </w:rPr>
            </w:pPr>
          </w:p>
        </w:tc>
        <w:tc>
          <w:tcPr>
            <w:tcW w:w="3605" w:type="dxa"/>
          </w:tcPr>
          <w:p w:rsidR="00337E53" w:rsidRPr="00C02DD9" w:rsidRDefault="00337E53" w:rsidP="00CB4AA7">
            <w:pPr>
              <w:ind w:left="567" w:right="-284"/>
              <w:rPr>
                <w:rFonts w:ascii="Arial" w:hAnsi="Arial" w:cs="Arial"/>
              </w:rPr>
            </w:pPr>
          </w:p>
        </w:tc>
      </w:tr>
      <w:tr w:rsidR="00FE3126" w:rsidRPr="00827D62" w:rsidTr="002E594C">
        <w:trPr>
          <w:jc w:val="center"/>
        </w:trPr>
        <w:tc>
          <w:tcPr>
            <w:tcW w:w="2331" w:type="dxa"/>
          </w:tcPr>
          <w:p w:rsidR="00337E53" w:rsidRPr="00C02DD9" w:rsidRDefault="001F37BA" w:rsidP="00827D62">
            <w:pPr>
              <w:ind w:left="663" w:right="-284"/>
              <w:rPr>
                <w:rFonts w:ascii="Arial" w:hAnsi="Arial" w:cs="Arial"/>
              </w:rPr>
            </w:pPr>
            <w:r w:rsidRPr="00C02DD9">
              <w:rPr>
                <w:rFonts w:ascii="Arial" w:hAnsi="Arial" w:cs="Arial"/>
              </w:rPr>
              <w:t>Prüfer:</w:t>
            </w:r>
          </w:p>
        </w:tc>
        <w:tc>
          <w:tcPr>
            <w:tcW w:w="3543" w:type="dxa"/>
          </w:tcPr>
          <w:p w:rsidR="00337E53" w:rsidRPr="00C02DD9" w:rsidRDefault="001F37BA" w:rsidP="00CB4AA7">
            <w:pPr>
              <w:ind w:left="567" w:right="-284"/>
              <w:rPr>
                <w:rFonts w:ascii="Arial" w:hAnsi="Arial" w:cs="Arial"/>
                <w:szCs w:val="24"/>
              </w:rPr>
            </w:pPr>
            <w:r w:rsidRPr="00C02DD9">
              <w:rPr>
                <w:rFonts w:ascii="Arial" w:hAnsi="Arial" w:cs="Arial"/>
                <w:szCs w:val="24"/>
              </w:rPr>
              <w:t>Prof. Stefan Weihe</w:t>
            </w:r>
          </w:p>
        </w:tc>
        <w:tc>
          <w:tcPr>
            <w:tcW w:w="3605" w:type="dxa"/>
          </w:tcPr>
          <w:p w:rsidR="00337E53" w:rsidRPr="00C02DD9" w:rsidRDefault="001F37BA" w:rsidP="00CB4AA7">
            <w:pPr>
              <w:ind w:left="567" w:right="-284"/>
              <w:rPr>
                <w:rFonts w:ascii="Arial" w:hAnsi="Arial" w:cs="Arial"/>
                <w:szCs w:val="24"/>
              </w:rPr>
            </w:pPr>
            <w:r w:rsidRPr="00C02DD9">
              <w:rPr>
                <w:rFonts w:ascii="Arial" w:hAnsi="Arial" w:cs="Arial"/>
                <w:szCs w:val="24"/>
              </w:rPr>
              <w:t>IMWF / Universität Stuttgart</w:t>
            </w:r>
          </w:p>
        </w:tc>
      </w:tr>
      <w:tr w:rsidR="00FE3126" w:rsidRPr="00827D62" w:rsidTr="002E594C">
        <w:trPr>
          <w:jc w:val="center"/>
        </w:trPr>
        <w:tc>
          <w:tcPr>
            <w:tcW w:w="2331" w:type="dxa"/>
          </w:tcPr>
          <w:p w:rsidR="00337E53" w:rsidRPr="00C02DD9" w:rsidRDefault="00337E53" w:rsidP="00CB4AA7">
            <w:pPr>
              <w:ind w:left="567" w:right="-284"/>
              <w:rPr>
                <w:rFonts w:ascii="Arial" w:hAnsi="Arial" w:cs="Arial"/>
              </w:rPr>
            </w:pPr>
          </w:p>
        </w:tc>
        <w:tc>
          <w:tcPr>
            <w:tcW w:w="3543" w:type="dxa"/>
          </w:tcPr>
          <w:p w:rsidR="00337E53" w:rsidRPr="00C02DD9" w:rsidRDefault="00C02DD9" w:rsidP="00C02DD9">
            <w:pPr>
              <w:ind w:left="567" w:right="-284"/>
              <w:rPr>
                <w:rFonts w:ascii="Arial" w:hAnsi="Arial" w:cs="Arial"/>
                <w:szCs w:val="24"/>
              </w:rPr>
            </w:pPr>
            <w:r w:rsidRPr="00C02DD9">
              <w:rPr>
                <w:rFonts w:ascii="Arial" w:hAnsi="Arial" w:cs="Arial"/>
                <w:szCs w:val="24"/>
              </w:rPr>
              <w:t>apl. Prof.</w:t>
            </w:r>
            <w:r w:rsidR="00E6355F" w:rsidRPr="00C02DD9">
              <w:rPr>
                <w:rFonts w:ascii="Arial" w:hAnsi="Arial" w:cs="Arial"/>
                <w:szCs w:val="24"/>
              </w:rPr>
              <w:t xml:space="preserve"> Michael Seidenfuß</w:t>
            </w:r>
          </w:p>
        </w:tc>
        <w:tc>
          <w:tcPr>
            <w:tcW w:w="3605" w:type="dxa"/>
          </w:tcPr>
          <w:p w:rsidR="00337E53" w:rsidRPr="00C02DD9" w:rsidRDefault="00C3748F" w:rsidP="00CB4AA7">
            <w:pPr>
              <w:ind w:left="567" w:right="-284"/>
              <w:rPr>
                <w:rFonts w:ascii="Arial" w:hAnsi="Arial" w:cs="Arial"/>
              </w:rPr>
            </w:pPr>
            <w:r w:rsidRPr="00C02DD9">
              <w:rPr>
                <w:rFonts w:ascii="Arial" w:hAnsi="Arial" w:cs="Arial"/>
              </w:rPr>
              <w:t>IMWF / Universität Stuttgart</w:t>
            </w:r>
          </w:p>
        </w:tc>
      </w:tr>
      <w:tr w:rsidR="00FE3126" w:rsidRPr="00827D62" w:rsidTr="002E594C">
        <w:trPr>
          <w:jc w:val="center"/>
        </w:trPr>
        <w:tc>
          <w:tcPr>
            <w:tcW w:w="2331" w:type="dxa"/>
          </w:tcPr>
          <w:p w:rsidR="00E6355F" w:rsidRPr="00C02DD9" w:rsidRDefault="00E6355F" w:rsidP="00CB4AA7">
            <w:pPr>
              <w:ind w:left="567" w:right="-284"/>
              <w:rPr>
                <w:rFonts w:ascii="Arial" w:hAnsi="Arial" w:cs="Arial"/>
              </w:rPr>
            </w:pPr>
          </w:p>
        </w:tc>
        <w:tc>
          <w:tcPr>
            <w:tcW w:w="3543" w:type="dxa"/>
          </w:tcPr>
          <w:p w:rsidR="00E6355F" w:rsidRPr="00C02DD9" w:rsidRDefault="00E6355F" w:rsidP="00CB4AA7">
            <w:pPr>
              <w:ind w:left="567" w:right="-284"/>
              <w:rPr>
                <w:rFonts w:ascii="Arial" w:hAnsi="Arial" w:cs="Arial"/>
              </w:rPr>
            </w:pPr>
          </w:p>
        </w:tc>
        <w:tc>
          <w:tcPr>
            <w:tcW w:w="3605" w:type="dxa"/>
          </w:tcPr>
          <w:p w:rsidR="00E6355F" w:rsidRPr="00C02DD9" w:rsidRDefault="00E6355F" w:rsidP="00CB4AA7">
            <w:pPr>
              <w:ind w:left="567" w:right="-284"/>
              <w:rPr>
                <w:rFonts w:ascii="Arial" w:hAnsi="Arial" w:cs="Arial"/>
              </w:rPr>
            </w:pPr>
          </w:p>
        </w:tc>
      </w:tr>
      <w:tr w:rsidR="00FE3126" w:rsidRPr="00827D62" w:rsidTr="002E594C">
        <w:trPr>
          <w:jc w:val="center"/>
        </w:trPr>
        <w:tc>
          <w:tcPr>
            <w:tcW w:w="2331" w:type="dxa"/>
          </w:tcPr>
          <w:p w:rsidR="00E6355F" w:rsidRPr="00C02DD9" w:rsidRDefault="00E6355F" w:rsidP="00827D62">
            <w:pPr>
              <w:ind w:left="663" w:right="-284"/>
              <w:rPr>
                <w:rFonts w:ascii="Arial" w:hAnsi="Arial" w:cs="Arial"/>
              </w:rPr>
            </w:pPr>
            <w:r w:rsidRPr="00C02DD9">
              <w:rPr>
                <w:rFonts w:ascii="Arial" w:hAnsi="Arial" w:cs="Arial"/>
              </w:rPr>
              <w:t>Anmeldung:</w:t>
            </w:r>
          </w:p>
        </w:tc>
        <w:tc>
          <w:tcPr>
            <w:tcW w:w="3543" w:type="dxa"/>
          </w:tcPr>
          <w:p w:rsidR="00E6355F" w:rsidRPr="00C02DD9" w:rsidRDefault="00B8188E" w:rsidP="00B8188E">
            <w:pPr>
              <w:ind w:left="567" w:right="-284"/>
              <w:rPr>
                <w:rFonts w:ascii="Arial" w:hAnsi="Arial" w:cs="Arial"/>
              </w:rPr>
            </w:pPr>
            <w:r w:rsidRPr="00C02DD9">
              <w:rPr>
                <w:rFonts w:ascii="Arial" w:hAnsi="Arial" w:cs="Arial"/>
                <w:highlight w:val="green"/>
              </w:rPr>
              <w:t>Tag</w:t>
            </w:r>
            <w:r w:rsidR="00E6355F" w:rsidRPr="00C02DD9">
              <w:rPr>
                <w:rFonts w:ascii="Arial" w:hAnsi="Arial" w:cs="Arial"/>
                <w:highlight w:val="green"/>
              </w:rPr>
              <w:t xml:space="preserve">. </w:t>
            </w:r>
            <w:r w:rsidRPr="00C02DD9">
              <w:rPr>
                <w:rFonts w:ascii="Arial" w:hAnsi="Arial" w:cs="Arial"/>
                <w:highlight w:val="green"/>
              </w:rPr>
              <w:t>Monat</w:t>
            </w:r>
            <w:r w:rsidR="00827D62" w:rsidRPr="00C02DD9">
              <w:rPr>
                <w:rFonts w:ascii="Arial" w:hAnsi="Arial" w:cs="Arial"/>
                <w:highlight w:val="green"/>
              </w:rPr>
              <w:t xml:space="preserve">  </w:t>
            </w:r>
            <w:r w:rsidRPr="00C02DD9">
              <w:rPr>
                <w:rFonts w:ascii="Arial" w:hAnsi="Arial" w:cs="Arial"/>
                <w:highlight w:val="green"/>
              </w:rPr>
              <w:t>Jahr</w:t>
            </w:r>
          </w:p>
        </w:tc>
        <w:tc>
          <w:tcPr>
            <w:tcW w:w="3605" w:type="dxa"/>
          </w:tcPr>
          <w:p w:rsidR="00E6355F" w:rsidRPr="00C02DD9" w:rsidRDefault="00E6355F" w:rsidP="00CB4AA7">
            <w:pPr>
              <w:ind w:left="567" w:right="-284"/>
              <w:rPr>
                <w:rFonts w:ascii="Arial" w:hAnsi="Arial" w:cs="Arial"/>
              </w:rPr>
            </w:pPr>
          </w:p>
        </w:tc>
      </w:tr>
      <w:tr w:rsidR="00FE3126" w:rsidRPr="00827D62" w:rsidTr="002E594C">
        <w:trPr>
          <w:jc w:val="center"/>
        </w:trPr>
        <w:tc>
          <w:tcPr>
            <w:tcW w:w="2331" w:type="dxa"/>
          </w:tcPr>
          <w:p w:rsidR="00E6355F" w:rsidRPr="00C02DD9" w:rsidRDefault="00E6355F" w:rsidP="00CB4AA7">
            <w:pPr>
              <w:ind w:left="567" w:right="-284"/>
              <w:rPr>
                <w:rFonts w:ascii="Arial" w:hAnsi="Arial" w:cs="Arial"/>
              </w:rPr>
            </w:pPr>
          </w:p>
        </w:tc>
        <w:tc>
          <w:tcPr>
            <w:tcW w:w="3543" w:type="dxa"/>
          </w:tcPr>
          <w:p w:rsidR="00E6355F" w:rsidRPr="00C02DD9" w:rsidRDefault="00E6355F" w:rsidP="00CB4AA7">
            <w:pPr>
              <w:ind w:left="567" w:right="-284"/>
              <w:rPr>
                <w:rFonts w:ascii="Arial" w:hAnsi="Arial" w:cs="Arial"/>
              </w:rPr>
            </w:pPr>
          </w:p>
        </w:tc>
        <w:tc>
          <w:tcPr>
            <w:tcW w:w="3605" w:type="dxa"/>
          </w:tcPr>
          <w:p w:rsidR="00E6355F" w:rsidRPr="00C02DD9" w:rsidRDefault="00E6355F" w:rsidP="00CB4AA7">
            <w:pPr>
              <w:ind w:left="567" w:right="-284"/>
              <w:rPr>
                <w:rFonts w:ascii="Arial" w:hAnsi="Arial" w:cs="Arial"/>
              </w:rPr>
            </w:pPr>
          </w:p>
        </w:tc>
      </w:tr>
      <w:tr w:rsidR="0039528A" w:rsidRPr="00FE3126" w:rsidTr="002E594C">
        <w:trPr>
          <w:jc w:val="center"/>
        </w:trPr>
        <w:tc>
          <w:tcPr>
            <w:tcW w:w="2331" w:type="dxa"/>
          </w:tcPr>
          <w:p w:rsidR="00337E53" w:rsidRPr="00C02DD9" w:rsidRDefault="001533DC" w:rsidP="00827D62">
            <w:pPr>
              <w:ind w:left="663" w:right="-284"/>
              <w:rPr>
                <w:rFonts w:ascii="Arial" w:hAnsi="Arial" w:cs="Arial"/>
              </w:rPr>
            </w:pPr>
            <w:r w:rsidRPr="00C02DD9">
              <w:rPr>
                <w:rFonts w:ascii="Arial" w:hAnsi="Arial" w:cs="Arial"/>
              </w:rPr>
              <w:t>Abgabe</w:t>
            </w:r>
            <w:r w:rsidR="00337E53" w:rsidRPr="00C02DD9">
              <w:rPr>
                <w:rFonts w:ascii="Arial" w:hAnsi="Arial" w:cs="Arial"/>
              </w:rPr>
              <w:t>:</w:t>
            </w:r>
          </w:p>
        </w:tc>
        <w:tc>
          <w:tcPr>
            <w:tcW w:w="3543" w:type="dxa"/>
          </w:tcPr>
          <w:p w:rsidR="00337E53" w:rsidRPr="00C02DD9" w:rsidRDefault="00B8188E" w:rsidP="00827D62">
            <w:pPr>
              <w:ind w:left="567" w:right="-284"/>
              <w:rPr>
                <w:rFonts w:ascii="Arial" w:hAnsi="Arial" w:cs="Arial"/>
              </w:rPr>
            </w:pPr>
            <w:r w:rsidRPr="00C02DD9">
              <w:rPr>
                <w:rFonts w:ascii="Arial" w:hAnsi="Arial" w:cs="Arial"/>
                <w:highlight w:val="green"/>
              </w:rPr>
              <w:t>Tag. Monat  Jahr</w:t>
            </w:r>
          </w:p>
        </w:tc>
        <w:tc>
          <w:tcPr>
            <w:tcW w:w="3605" w:type="dxa"/>
          </w:tcPr>
          <w:p w:rsidR="00337E53" w:rsidRPr="00C02DD9" w:rsidRDefault="00337E53" w:rsidP="00CB4AA7">
            <w:pPr>
              <w:ind w:left="567" w:right="-284"/>
              <w:rPr>
                <w:rFonts w:ascii="Arial" w:hAnsi="Arial" w:cs="Arial"/>
              </w:rPr>
            </w:pPr>
          </w:p>
        </w:tc>
      </w:tr>
    </w:tbl>
    <w:p w:rsidR="00337E53" w:rsidRDefault="00337E53" w:rsidP="00A91F82">
      <w:pPr>
        <w:spacing w:after="0" w:line="240" w:lineRule="auto"/>
        <w:ind w:left="284" w:right="-284"/>
        <w:rPr>
          <w:sz w:val="24"/>
          <w:szCs w:val="24"/>
        </w:rPr>
      </w:pPr>
    </w:p>
    <w:p w:rsidR="0018065B" w:rsidRPr="00FE3126" w:rsidRDefault="0018065B" w:rsidP="00A91F82">
      <w:pPr>
        <w:spacing w:after="0" w:line="240" w:lineRule="auto"/>
        <w:ind w:left="284" w:right="-284"/>
        <w:rPr>
          <w:sz w:val="24"/>
          <w:szCs w:val="24"/>
        </w:rPr>
      </w:pPr>
    </w:p>
    <w:p w:rsidR="00583BFF" w:rsidRDefault="00583BFF" w:rsidP="00FE3126">
      <w:pPr>
        <w:spacing w:after="0" w:line="240" w:lineRule="auto"/>
        <w:ind w:right="-284"/>
        <w:jc w:val="center"/>
        <w:rPr>
          <w:rFonts w:ascii="Arial" w:hAnsi="Arial" w:cs="Arial"/>
          <w:sz w:val="24"/>
          <w:szCs w:val="24"/>
        </w:rPr>
      </w:pPr>
    </w:p>
    <w:p w:rsidR="00A75475" w:rsidRPr="00FE3126" w:rsidRDefault="00CB4AA7" w:rsidP="00827D62">
      <w:pPr>
        <w:spacing w:after="0" w:line="240" w:lineRule="auto"/>
        <w:ind w:left="567" w:right="-284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Alle Rechte vorbehalten.</w:t>
      </w:r>
    </w:p>
    <w:sectPr w:rsidR="00A75475" w:rsidRPr="00FE3126" w:rsidSect="00337E53">
      <w:headerReference w:type="even" r:id="rId7"/>
      <w:headerReference w:type="default" r:id="rId8"/>
      <w:headerReference w:type="first" r:id="rId9"/>
      <w:pgSz w:w="11906" w:h="16838"/>
      <w:pgMar w:top="1417" w:right="1417" w:bottom="426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1684" w:rsidRDefault="003A1684" w:rsidP="001F37BA">
      <w:pPr>
        <w:spacing w:after="0" w:line="240" w:lineRule="auto"/>
      </w:pPr>
      <w:r>
        <w:separator/>
      </w:r>
    </w:p>
  </w:endnote>
  <w:endnote w:type="continuationSeparator" w:id="0">
    <w:p w:rsidR="003A1684" w:rsidRDefault="003A1684" w:rsidP="001F37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1684" w:rsidRDefault="003A1684" w:rsidP="001F37BA">
      <w:pPr>
        <w:spacing w:after="0" w:line="240" w:lineRule="auto"/>
      </w:pPr>
      <w:r>
        <w:separator/>
      </w:r>
    </w:p>
  </w:footnote>
  <w:footnote w:type="continuationSeparator" w:id="0">
    <w:p w:rsidR="003A1684" w:rsidRDefault="003A1684" w:rsidP="001F37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37BA" w:rsidRDefault="00C02DD9">
    <w:pPr>
      <w:pStyle w:val="Kopfzeile"/>
    </w:pPr>
    <w:r>
      <w:rPr>
        <w:noProof/>
        <w:lang w:eastAsia="de-DE"/>
      </w:rPr>
      <w:drawing>
        <wp:anchor distT="0" distB="0" distL="114300" distR="114300" simplePos="0" relativeHeight="251659264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35545" cy="10668000"/>
          <wp:effectExtent l="0" t="0" r="8255" b="0"/>
          <wp:wrapNone/>
          <wp:docPr id="5" name="Bild 5" descr="Vorlage_IMWF_Seite_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Vorlage_IMWF_Seite_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5545" cy="1066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37BA" w:rsidRDefault="00C02DD9">
    <w:pPr>
      <w:pStyle w:val="Kopfzeile"/>
    </w:pPr>
    <w:r>
      <w:rPr>
        <w:noProof/>
        <w:lang w:eastAsia="de-DE"/>
      </w:rPr>
      <w:drawing>
        <wp:anchor distT="0" distB="0" distL="114300" distR="114300" simplePos="0" relativeHeight="251660288" behindDoc="1" locked="0" layoutInCell="0" allowOverlap="1">
          <wp:simplePos x="0" y="0"/>
          <wp:positionH relativeFrom="margin">
            <wp:posOffset>-963295</wp:posOffset>
          </wp:positionH>
          <wp:positionV relativeFrom="margin">
            <wp:posOffset>-909955</wp:posOffset>
          </wp:positionV>
          <wp:extent cx="7634605" cy="10798810"/>
          <wp:effectExtent l="0" t="0" r="4445" b="2540"/>
          <wp:wrapNone/>
          <wp:docPr id="6" name="Bild 6" descr="Vorlage_IMWF_Seite_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Vorlage_IMWF_Seite_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34605" cy="107988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37BA" w:rsidRDefault="00C02DD9">
    <w:pPr>
      <w:pStyle w:val="Kopfzeile"/>
    </w:pPr>
    <w:r>
      <w:rPr>
        <w:noProof/>
        <w:lang w:eastAsia="de-DE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2052" type="#_x0000_t75" style="position:absolute;margin-left:0;margin-top:0;width:593.35pt;height:840pt;z-index:-251658240;mso-position-horizontal:center;mso-position-horizontal-relative:margin;mso-position-vertical:center;mso-position-vertical-relative:margin" o:allowincell="f">
          <v:imagedata r:id="rId1" o:title="Vorlage_IMWF_Seite_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5C1432"/>
    <w:multiLevelType w:val="hybridMultilevel"/>
    <w:tmpl w:val="6CD21E44"/>
    <w:lvl w:ilvl="0" w:tplc="714612BE">
      <w:numFmt w:val="bullet"/>
      <w:lvlText w:val="-"/>
      <w:lvlJc w:val="left"/>
      <w:pPr>
        <w:ind w:left="644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78BE6A61"/>
    <w:multiLevelType w:val="hybridMultilevel"/>
    <w:tmpl w:val="4BA6ACFA"/>
    <w:lvl w:ilvl="0" w:tplc="831421A0">
      <w:numFmt w:val="bullet"/>
      <w:lvlText w:val="-"/>
      <w:lvlJc w:val="left"/>
      <w:pPr>
        <w:ind w:left="1004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2FC"/>
    <w:rsid w:val="00002F33"/>
    <w:rsid w:val="00007663"/>
    <w:rsid w:val="000361CF"/>
    <w:rsid w:val="000366C6"/>
    <w:rsid w:val="00037A9E"/>
    <w:rsid w:val="00037CFF"/>
    <w:rsid w:val="00045004"/>
    <w:rsid w:val="00085818"/>
    <w:rsid w:val="00087B39"/>
    <w:rsid w:val="000D3F7B"/>
    <w:rsid w:val="000F1B96"/>
    <w:rsid w:val="00100647"/>
    <w:rsid w:val="0011209D"/>
    <w:rsid w:val="00131E67"/>
    <w:rsid w:val="00147744"/>
    <w:rsid w:val="00152EBA"/>
    <w:rsid w:val="001533DC"/>
    <w:rsid w:val="00157D8E"/>
    <w:rsid w:val="001664CD"/>
    <w:rsid w:val="00166909"/>
    <w:rsid w:val="00171F55"/>
    <w:rsid w:val="0018065B"/>
    <w:rsid w:val="00184377"/>
    <w:rsid w:val="00197E69"/>
    <w:rsid w:val="001A3612"/>
    <w:rsid w:val="001A7665"/>
    <w:rsid w:val="001C2E30"/>
    <w:rsid w:val="001C35A7"/>
    <w:rsid w:val="001E645A"/>
    <w:rsid w:val="001F14A1"/>
    <w:rsid w:val="001F37BA"/>
    <w:rsid w:val="00237550"/>
    <w:rsid w:val="002638D4"/>
    <w:rsid w:val="002B0EB8"/>
    <w:rsid w:val="002B74D4"/>
    <w:rsid w:val="002C0EC6"/>
    <w:rsid w:val="002C6ED9"/>
    <w:rsid w:val="002E594C"/>
    <w:rsid w:val="00303D30"/>
    <w:rsid w:val="00331A04"/>
    <w:rsid w:val="00334ABB"/>
    <w:rsid w:val="00337E53"/>
    <w:rsid w:val="003613DE"/>
    <w:rsid w:val="00361B2A"/>
    <w:rsid w:val="0037669C"/>
    <w:rsid w:val="003811D7"/>
    <w:rsid w:val="00384C18"/>
    <w:rsid w:val="00393614"/>
    <w:rsid w:val="0039528A"/>
    <w:rsid w:val="003A1684"/>
    <w:rsid w:val="003B2291"/>
    <w:rsid w:val="003B6CDC"/>
    <w:rsid w:val="003C2CB3"/>
    <w:rsid w:val="003D4805"/>
    <w:rsid w:val="003F1BDA"/>
    <w:rsid w:val="003F23D2"/>
    <w:rsid w:val="004112D8"/>
    <w:rsid w:val="004220A8"/>
    <w:rsid w:val="00435670"/>
    <w:rsid w:val="00445A41"/>
    <w:rsid w:val="00477F75"/>
    <w:rsid w:val="004844B7"/>
    <w:rsid w:val="0048463D"/>
    <w:rsid w:val="00494093"/>
    <w:rsid w:val="004A0F0D"/>
    <w:rsid w:val="004C37E9"/>
    <w:rsid w:val="004D00B4"/>
    <w:rsid w:val="004D376B"/>
    <w:rsid w:val="004E2611"/>
    <w:rsid w:val="004E61F8"/>
    <w:rsid w:val="00510F3D"/>
    <w:rsid w:val="00510FA7"/>
    <w:rsid w:val="005152BD"/>
    <w:rsid w:val="00527F32"/>
    <w:rsid w:val="00534D85"/>
    <w:rsid w:val="00535B9D"/>
    <w:rsid w:val="005677CD"/>
    <w:rsid w:val="00583BFF"/>
    <w:rsid w:val="00591057"/>
    <w:rsid w:val="00596309"/>
    <w:rsid w:val="005A67FF"/>
    <w:rsid w:val="005B0DA9"/>
    <w:rsid w:val="005B2439"/>
    <w:rsid w:val="005B498B"/>
    <w:rsid w:val="005C1A4A"/>
    <w:rsid w:val="005E5703"/>
    <w:rsid w:val="005F4C5B"/>
    <w:rsid w:val="006150D4"/>
    <w:rsid w:val="006154B2"/>
    <w:rsid w:val="00630DE4"/>
    <w:rsid w:val="006546A9"/>
    <w:rsid w:val="00694F35"/>
    <w:rsid w:val="006D33C0"/>
    <w:rsid w:val="006F1732"/>
    <w:rsid w:val="006F2526"/>
    <w:rsid w:val="007042FC"/>
    <w:rsid w:val="007055CD"/>
    <w:rsid w:val="00731956"/>
    <w:rsid w:val="007442F8"/>
    <w:rsid w:val="00744B4A"/>
    <w:rsid w:val="0076505B"/>
    <w:rsid w:val="00776973"/>
    <w:rsid w:val="007A71A9"/>
    <w:rsid w:val="007D40B1"/>
    <w:rsid w:val="007D4BF1"/>
    <w:rsid w:val="007F0A43"/>
    <w:rsid w:val="007F50D5"/>
    <w:rsid w:val="00827D62"/>
    <w:rsid w:val="00852350"/>
    <w:rsid w:val="00877424"/>
    <w:rsid w:val="008A7D11"/>
    <w:rsid w:val="008E7C83"/>
    <w:rsid w:val="008F3ACF"/>
    <w:rsid w:val="008F6B44"/>
    <w:rsid w:val="00900763"/>
    <w:rsid w:val="00903583"/>
    <w:rsid w:val="009224B5"/>
    <w:rsid w:val="00923713"/>
    <w:rsid w:val="0099159B"/>
    <w:rsid w:val="00996E33"/>
    <w:rsid w:val="009B27A7"/>
    <w:rsid w:val="009B45AE"/>
    <w:rsid w:val="009B7E3F"/>
    <w:rsid w:val="009C2EC9"/>
    <w:rsid w:val="009D1888"/>
    <w:rsid w:val="009E2D39"/>
    <w:rsid w:val="009F25A7"/>
    <w:rsid w:val="00A013E8"/>
    <w:rsid w:val="00A032CA"/>
    <w:rsid w:val="00A1089B"/>
    <w:rsid w:val="00A23310"/>
    <w:rsid w:val="00A3770F"/>
    <w:rsid w:val="00A52AC4"/>
    <w:rsid w:val="00A65751"/>
    <w:rsid w:val="00A751C9"/>
    <w:rsid w:val="00A75475"/>
    <w:rsid w:val="00AD262B"/>
    <w:rsid w:val="00B22111"/>
    <w:rsid w:val="00B400CB"/>
    <w:rsid w:val="00B47179"/>
    <w:rsid w:val="00B67BBC"/>
    <w:rsid w:val="00B8188E"/>
    <w:rsid w:val="00B912CA"/>
    <w:rsid w:val="00BA1BE5"/>
    <w:rsid w:val="00BB27C9"/>
    <w:rsid w:val="00BB6081"/>
    <w:rsid w:val="00BD681F"/>
    <w:rsid w:val="00BE5E2C"/>
    <w:rsid w:val="00C02DD9"/>
    <w:rsid w:val="00C21135"/>
    <w:rsid w:val="00C21AD2"/>
    <w:rsid w:val="00C3164C"/>
    <w:rsid w:val="00C3748F"/>
    <w:rsid w:val="00C41208"/>
    <w:rsid w:val="00C51C35"/>
    <w:rsid w:val="00C97EE3"/>
    <w:rsid w:val="00CA5877"/>
    <w:rsid w:val="00CB4AA7"/>
    <w:rsid w:val="00CC2D82"/>
    <w:rsid w:val="00CD6086"/>
    <w:rsid w:val="00D1314A"/>
    <w:rsid w:val="00D77853"/>
    <w:rsid w:val="00D8498F"/>
    <w:rsid w:val="00DD083E"/>
    <w:rsid w:val="00DF5473"/>
    <w:rsid w:val="00E07CBC"/>
    <w:rsid w:val="00E1688E"/>
    <w:rsid w:val="00E30E8F"/>
    <w:rsid w:val="00E32A1A"/>
    <w:rsid w:val="00E32D32"/>
    <w:rsid w:val="00E42972"/>
    <w:rsid w:val="00E432D2"/>
    <w:rsid w:val="00E50D7E"/>
    <w:rsid w:val="00E553D1"/>
    <w:rsid w:val="00E62BDF"/>
    <w:rsid w:val="00E6355F"/>
    <w:rsid w:val="00E77EE3"/>
    <w:rsid w:val="00EB4E4B"/>
    <w:rsid w:val="00EB77FC"/>
    <w:rsid w:val="00EC483E"/>
    <w:rsid w:val="00EE2FFA"/>
    <w:rsid w:val="00EF176E"/>
    <w:rsid w:val="00EF198B"/>
    <w:rsid w:val="00F15FD7"/>
    <w:rsid w:val="00F34442"/>
    <w:rsid w:val="00F4089A"/>
    <w:rsid w:val="00F52CE7"/>
    <w:rsid w:val="00F60FC2"/>
    <w:rsid w:val="00F75215"/>
    <w:rsid w:val="00F93533"/>
    <w:rsid w:val="00F93F9B"/>
    <w:rsid w:val="00FA7A11"/>
    <w:rsid w:val="00FB3024"/>
    <w:rsid w:val="00FC351F"/>
    <w:rsid w:val="00FC720E"/>
    <w:rsid w:val="00FC7B99"/>
    <w:rsid w:val="00FC7DA1"/>
    <w:rsid w:val="00FE16D7"/>
    <w:rsid w:val="00FE3126"/>
    <w:rsid w:val="00FF489F"/>
    <w:rsid w:val="00FF5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3CBF5166"/>
  <w15:docId w15:val="{710AD9C6-916F-48F0-BC7C-0FE5453D1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042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042FC"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uiPriority w:val="59"/>
    <w:rsid w:val="007042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semiHidden/>
    <w:unhideWhenUsed/>
    <w:rsid w:val="007042FC"/>
    <w:rPr>
      <w:color w:val="0000FF"/>
      <w:u w:val="single"/>
    </w:rPr>
  </w:style>
  <w:style w:type="paragraph" w:styleId="Listenabsatz">
    <w:name w:val="List Paragraph"/>
    <w:basedOn w:val="Standard"/>
    <w:uiPriority w:val="34"/>
    <w:qFormat/>
    <w:rsid w:val="001664CD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1F37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F37BA"/>
  </w:style>
  <w:style w:type="paragraph" w:styleId="Fuzeile">
    <w:name w:val="footer"/>
    <w:basedOn w:val="Standard"/>
    <w:link w:val="FuzeileZchn"/>
    <w:uiPriority w:val="99"/>
    <w:unhideWhenUsed/>
    <w:rsid w:val="001F37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F37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3B7C8E75</Template>
  <TotalTime>0</TotalTime>
  <Pages>1</Pages>
  <Words>75</Words>
  <Characters>474</Characters>
  <Application>Microsoft Office Word</Application>
  <DocSecurity>4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MPA Universität Stuttgart</Company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Schopf, Tim</dc:creator>
  <cp:lastModifiedBy>Bisinger, Stefanie</cp:lastModifiedBy>
  <cp:revision>2</cp:revision>
  <cp:lastPrinted>2014-02-26T10:16:00Z</cp:lastPrinted>
  <dcterms:created xsi:type="dcterms:W3CDTF">2018-10-02T15:12:00Z</dcterms:created>
  <dcterms:modified xsi:type="dcterms:W3CDTF">2018-10-02T15:12:00Z</dcterms:modified>
</cp:coreProperties>
</file>